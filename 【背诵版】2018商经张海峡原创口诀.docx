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shape id="_x0000_i1025" o:spt="75" alt="1-2" type="#_x0000_t75" style="height:316.5pt;width:415.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  <w:r>
        <w:pict>
          <v:shape id="_x0000_i1026" o:spt="75" alt="3-4" type="#_x0000_t75" style="height:366pt;width:415.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pict>
          <v:shape id="_x0000_i1027" o:spt="75" alt="5" type="#_x0000_t75" style="height:291pt;width:414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pict>
          <v:shape id="_x0000_i1028" o:spt="75" alt="1-3" type="#_x0000_t75" style="height:324.75pt;width:412.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  <w:r>
        <w:pict>
          <v:shape id="_x0000_i1029" o:spt="75" alt="1" type="#_x0000_t75" style="height:258.75pt;width:414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  <w:r>
        <w:pict>
          <v:shape id="_x0000_i1030" o:spt="75" alt="2" type="#_x0000_t75" style="height:208.5pt;width:414.7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  <w:r>
        <w:pict>
          <v:shape id="_x0000_i1031" o:spt="75" alt="3" type="#_x0000_t75" style="height:267.75pt;width:411.7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  <w:r>
        <w:pict>
          <v:shape id="_x0000_i1032" o:spt="75" alt="4" type="#_x0000_t75" style="height:267.75pt;width:411.7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  <w:r>
        <w:pict>
          <v:shape id="_x0000_i1033" o:spt="75" alt="6" type="#_x0000_t75" style="height:170.25pt;width:411.7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  <w:r>
        <w:pict>
          <v:shape id="_x0000_i1034" o:spt="75" alt="7" type="#_x0000_t75" style="height:212.25pt;width:411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  <w:r>
        <w:pict>
          <v:shape id="_x0000_i1035" o:spt="75" alt="8" type="#_x0000_t75" style="height:228.75pt;width:411.7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  <w:r>
        <w:pict>
          <v:shape id="_x0000_i1036" o:spt="75" alt="9" type="#_x0000_t75" style="height:233.25pt;width:414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  <w:r>
        <w:pict>
          <v:shape id="_x0000_i1037" o:spt="75" alt="10" type="#_x0000_t75" style="height:142.5pt;width:411.7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  <w:r>
        <w:pict>
          <v:shape id="_x0000_i1038" o:spt="75" alt="11" type="#_x0000_t75" style="height:365.25pt;width:414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  <w:r>
        <w:pict>
          <v:shape id="_x0000_i1039" o:spt="75" alt="12" type="#_x0000_t75" style="height:240pt;width:413.25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  <w:r>
        <w:pict>
          <v:shape id="_x0000_i1040" o:spt="75" alt="13" type="#_x0000_t75" style="height:243.75pt;width:411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  <w:r>
        <w:pict>
          <v:shape id="_x0000_i1041" o:spt="75" alt="14" type="#_x0000_t75" style="height:243.75pt;width:413.25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  <w:r>
        <w:pict>
          <v:shape id="_x0000_i1042" o:spt="75" alt="15" type="#_x0000_t75" style="height:313.5pt;width:411.75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  <w:r>
        <w:pict>
          <v:shape id="_x0000_i1043" o:spt="75" alt="16" type="#_x0000_t75" style="height:65.25pt;width:187.5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  <w:r>
        <w:pict>
          <v:shape id="_x0000_i1044" o:spt="75" alt="17" type="#_x0000_t75" style="height:159.75pt;width:414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  <w:r>
        <w:pict>
          <v:shape id="_x0000_i1045" o:spt="75" alt="18" type="#_x0000_t75" style="height:366.75pt;width:414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  <w:r>
        <w:pict>
          <v:shape id="_x0000_i1046" o:spt="75" alt="19" type="#_x0000_t75" style="height:225.75pt;width:414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  <w:r>
        <w:pict>
          <v:shape id="_x0000_i1047" o:spt="75" alt="20" type="#_x0000_t75" style="height:459pt;width:414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  <w:r>
        <w:pict>
          <v:shape id="_x0000_i1048" o:spt="75" alt="21" type="#_x0000_t75" style="height:451.5pt;width:414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  <w:r>
        <w:pict>
          <v:shape id="_x0000_i1049" o:spt="75" alt="22" type="#_x0000_t75" style="height:288.75pt;width:414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  <w:r>
        <w:pict>
          <v:shape id="_x0000_i1050" o:spt="75" alt="23" type="#_x0000_t75" style="height:257.25pt;width:248.25pt;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</w:pic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</w:pPr>
    <w:bookmarkStart w:id="0" w:name="_GoBack"/>
  </w:p>
  <w:bookmarkEnd w:id="0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660C3301"/>
    <w:rsid w:val="005B26B7"/>
    <w:rsid w:val="007A6B05"/>
    <w:rsid w:val="0095425F"/>
    <w:rsid w:val="00F10E05"/>
    <w:rsid w:val="00FD2718"/>
    <w:rsid w:val="00FE4BDF"/>
    <w:rsid w:val="1D0371A7"/>
    <w:rsid w:val="24937D21"/>
    <w:rsid w:val="660C3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nhideWhenUsed="0"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99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8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5">
    <w:name w:val="Hyperlink"/>
    <w:basedOn w:val="4"/>
    <w:qFormat/>
    <w:uiPriority w:val="99"/>
    <w:rPr>
      <w:rFonts w:cs="Times New Roman"/>
      <w:color w:val="0000FF"/>
      <w:u w:val="single"/>
    </w:rPr>
  </w:style>
  <w:style w:type="character" w:customStyle="1" w:styleId="7">
    <w:name w:val="Footer Char"/>
    <w:basedOn w:val="4"/>
    <w:link w:val="2"/>
    <w:semiHidden/>
    <w:uiPriority w:val="99"/>
    <w:rPr>
      <w:sz w:val="18"/>
      <w:szCs w:val="18"/>
    </w:rPr>
  </w:style>
  <w:style w:type="character" w:customStyle="1" w:styleId="8">
    <w:name w:val="Header Char"/>
    <w:basedOn w:val="4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25.jpeg"/><Relationship Id="rId33" Type="http://schemas.openxmlformats.org/officeDocument/2006/relationships/image" Target="media/image24.jpeg"/><Relationship Id="rId32" Type="http://schemas.openxmlformats.org/officeDocument/2006/relationships/image" Target="media/image23.jpeg"/><Relationship Id="rId31" Type="http://schemas.openxmlformats.org/officeDocument/2006/relationships/image" Target="media/image22.jpeg"/><Relationship Id="rId30" Type="http://schemas.openxmlformats.org/officeDocument/2006/relationships/image" Target="media/image21.jpeg"/><Relationship Id="rId3" Type="http://schemas.openxmlformats.org/officeDocument/2006/relationships/header" Target="header1.xml"/><Relationship Id="rId29" Type="http://schemas.openxmlformats.org/officeDocument/2006/relationships/image" Target="media/image20.jpe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jpeg"/><Relationship Id="rId25" Type="http://schemas.openxmlformats.org/officeDocument/2006/relationships/image" Target="media/image16.jpe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jpe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Pages>13</Pages>
  <Words>4</Words>
  <Characters>23</Characters>
  <Lines>0</Lines>
  <Paragraphs>0</Paragraphs>
  <TotalTime>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2018-09-06T03:35:00Z</dcterms:created>
  <dc:creator>Administrator</dc:creator>
  <cp:lastModifiedBy>华信考资</cp:lastModifiedBy>
  <dcterms:modified xsi:type="dcterms:W3CDTF">2018-09-08T01:39:36Z</dcterms:modified>
  <dc:title>__________________________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